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779"/>
        <w:gridCol w:w="5021"/>
      </w:tblGrid>
      <w:tr w:rsidR="00D92B95" w14:paraId="1079D030" w14:textId="77777777" w:rsidTr="006C08A0">
        <w:tc>
          <w:tcPr>
            <w:tcW w:w="5013" w:type="dxa"/>
            <w:vAlign w:val="bottom"/>
          </w:tcPr>
          <w:p w14:paraId="74E5E2A9" w14:textId="59CC19A6" w:rsidR="00C84833" w:rsidRPr="00A30341" w:rsidRDefault="00000000" w:rsidP="00C84833">
            <w:pPr>
              <w:pStyle w:val="Title"/>
              <w:rPr>
                <w:sz w:val="52"/>
                <w:szCs w:val="52"/>
              </w:rPr>
            </w:pPr>
            <w:sdt>
              <w:sdtPr>
                <w:rPr>
                  <w:sz w:val="52"/>
                  <w:szCs w:val="52"/>
                </w:rPr>
                <w:alias w:val="Enter first name:"/>
                <w:tag w:val="Enter first name:"/>
                <w:id w:val="1306818671"/>
                <w:placeholder>
                  <w:docPart w:val="FAA268986B9C4DF7880F7276CBD31FF8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Lodovico</w:t>
                </w:r>
              </w:sdtContent>
            </w:sdt>
            <w:r w:rsidR="00D92B95" w:rsidRPr="00A30341">
              <w:rPr>
                <w:sz w:val="52"/>
                <w:szCs w:val="52"/>
              </w:rPr>
              <w:br/>
            </w:r>
            <w:sdt>
              <w:sdtPr>
                <w:rPr>
                  <w:sz w:val="52"/>
                  <w:szCs w:val="52"/>
                </w:rPr>
                <w:alias w:val="Enter last name:"/>
                <w:tag w:val="Enter last name:"/>
                <w:id w:val="-1656595288"/>
                <w:placeholder>
                  <w:docPart w:val="BA4E1AF181354EEF9CE6D4B0D223A89A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Minnocci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33"/>
              <w:gridCol w:w="488"/>
            </w:tblGrid>
            <w:tr w:rsidR="00932D92" w:rsidRPr="009D0878" w14:paraId="67ADBA54" w14:textId="77777777" w:rsidTr="005B5818">
              <w:sdt>
                <w:sdtPr>
                  <w:alias w:val="Enter email:"/>
                  <w:tag w:val="Enter email:"/>
                  <w:id w:val="-675184368"/>
                  <w:placeholder>
                    <w:docPart w:val="DE430F27206A47EC9CB964FA435E7140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4A99D30" w14:textId="6A2BC747" w:rsidR="00932D92" w:rsidRPr="009D0878" w:rsidRDefault="008B2F1E" w:rsidP="00932D92">
                      <w:pPr>
                        <w:pStyle w:val="ContactInfo"/>
                      </w:pPr>
                      <w:r>
                        <w:t>vminnocci@gmail.com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9FFDC27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161427" wp14:editId="380FE64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18630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09DB82E" w14:textId="77777777" w:rsidTr="005B5818">
              <w:sdt>
                <w:sdtPr>
                  <w:rPr>
                    <w:rFonts w:ascii="Segoe UI" w:hAnsi="Segoe UI" w:cs="Segoe UI"/>
                    <w:bdr w:val="none" w:sz="0" w:space="0" w:color="auto" w:frame="1"/>
                    <w:shd w:val="clear" w:color="auto" w:fill="FFFFFF"/>
                  </w:rPr>
                  <w:alias w:val="Enter LinkedIn profile:"/>
                  <w:tag w:val="Enter LinkedIn profile:"/>
                  <w:id w:val="1102843699"/>
                  <w:placeholder>
                    <w:docPart w:val="25967908C9D945B0AF0A35D70295D9A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ED21397" w14:textId="4071A49B" w:rsidR="00932D92" w:rsidRPr="009D0878" w:rsidRDefault="008704F0" w:rsidP="00932D92">
                      <w:pPr>
                        <w:pStyle w:val="ContactInfo"/>
                      </w:pPr>
                      <w:r>
                        <w:rPr>
                          <w:rFonts w:ascii="Segoe UI" w:hAnsi="Segoe UI" w:cs="Segoe UI"/>
                          <w:bdr w:val="none" w:sz="0" w:space="0" w:color="auto" w:frame="1"/>
                          <w:shd w:val="clear" w:color="auto" w:fill="FFFFFF"/>
                        </w:rPr>
                        <w:t>https:/bit.ly/3ZSXRbR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C4650FD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01D78E" wp14:editId="42B75168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59DBE7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03D13BC" w14:textId="77777777" w:rsidTr="005B5818">
              <w:sdt>
                <w:sdtPr>
                  <w:alias w:val="Enter Twitter/blog/portfolio:"/>
                  <w:tag w:val="Enter Twitter/blog/portfolio:"/>
                  <w:id w:val="182791170"/>
                  <w:placeholder>
                    <w:docPart w:val="696F996098B7449AA9327DFE56E92BE3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5DAF6E03" w14:textId="7707BEE4" w:rsidR="00932D92" w:rsidRPr="009D0878" w:rsidRDefault="008B2F1E" w:rsidP="00932D92">
                      <w:pPr>
                        <w:pStyle w:val="ContactInfo"/>
                      </w:pPr>
                      <w:r>
                        <w:t>https://lodovi.co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E1C56D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BACF10" wp14:editId="52A648D7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A60E54E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2AD6A9" w14:textId="77777777" w:rsidR="00D92B95" w:rsidRDefault="00D92B95" w:rsidP="009D3336">
            <w:pPr>
              <w:pStyle w:val="Header"/>
            </w:pPr>
          </w:p>
        </w:tc>
      </w:tr>
    </w:tbl>
    <w:p w14:paraId="2C347D28" w14:textId="6A9BD6FC" w:rsidR="00C43D65" w:rsidRPr="00135615" w:rsidRDefault="00F2663C">
      <w:pPr>
        <w:rPr>
          <w:sz w:val="20"/>
          <w:szCs w:val="20"/>
        </w:rPr>
      </w:pPr>
      <w:r w:rsidRPr="00135615">
        <w:rPr>
          <w:sz w:val="20"/>
          <w:szCs w:val="20"/>
        </w:rPr>
        <w:t>I h</w:t>
      </w:r>
      <w:r w:rsidR="008B2F1E" w:rsidRPr="00135615">
        <w:rPr>
          <w:sz w:val="20"/>
          <w:szCs w:val="20"/>
        </w:rPr>
        <w:t xml:space="preserve">elp create </w:t>
      </w:r>
      <w:r w:rsidR="00C962A3" w:rsidRPr="00135615">
        <w:rPr>
          <w:sz w:val="20"/>
          <w:szCs w:val="20"/>
        </w:rPr>
        <w:t>enterprise</w:t>
      </w:r>
      <w:r w:rsidR="008B2F1E" w:rsidRPr="00135615">
        <w:rPr>
          <w:sz w:val="20"/>
          <w:szCs w:val="20"/>
        </w:rPr>
        <w:t xml:space="preserve"> solutions using my </w:t>
      </w:r>
      <w:r w:rsidR="005B5818" w:rsidRPr="00135615">
        <w:rPr>
          <w:sz w:val="20"/>
          <w:szCs w:val="20"/>
        </w:rPr>
        <w:t>years of e</w:t>
      </w:r>
      <w:r w:rsidR="008B2F1E" w:rsidRPr="00135615">
        <w:rPr>
          <w:sz w:val="20"/>
          <w:szCs w:val="20"/>
        </w:rPr>
        <w:t xml:space="preserve">xperience in software development, DevOps, Security, and IT.  </w:t>
      </w:r>
    </w:p>
    <w:p w14:paraId="74B23873" w14:textId="77777777" w:rsidR="00AD13CB" w:rsidRDefault="00000000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5EAA6AD5328E47EBA4F87EC4BE48048B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1D68" w14:paraId="5241D99B" w14:textId="77777777" w:rsidTr="00564951">
        <w:tc>
          <w:tcPr>
            <w:tcW w:w="4680" w:type="dxa"/>
          </w:tcPr>
          <w:p w14:paraId="742C9A92" w14:textId="306A999D" w:rsidR="005B1D68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Cloud Architecture and Administration</w:t>
            </w:r>
          </w:p>
          <w:p w14:paraId="08104C9E" w14:textId="3DAA1D8F" w:rsidR="00752315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Administration and Pipeline Development (CI/CD)</w:t>
            </w:r>
          </w:p>
          <w:p w14:paraId="4F54E777" w14:textId="77777777" w:rsidR="008B2F1E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Application Logging Integrations</w:t>
            </w:r>
          </w:p>
          <w:p w14:paraId="6E32CA8C" w14:textId="344D6E19" w:rsidR="008B2F1E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Monitoring and alerting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2D915246" w14:textId="12E755D0" w:rsidR="005B1D68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DevSecOps (BOM, Pen Testing, Static Code Analysis)</w:t>
            </w:r>
          </w:p>
          <w:p w14:paraId="3B0E132F" w14:textId="0A22BB53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SOC2 Compliance </w:t>
            </w:r>
          </w:p>
          <w:p w14:paraId="722A8E7D" w14:textId="77777777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Software and IT Security</w:t>
            </w:r>
          </w:p>
          <w:p w14:paraId="577FE754" w14:textId="77777777" w:rsidR="008B2F1E" w:rsidRPr="00135615" w:rsidRDefault="008B2F1E" w:rsidP="008B2F1E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Software Design </w:t>
            </w:r>
          </w:p>
          <w:p w14:paraId="2602BE0E" w14:textId="272F727A" w:rsidR="008704F0" w:rsidRPr="00135615" w:rsidRDefault="008B2F1E" w:rsidP="008704F0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Managing people</w:t>
            </w:r>
          </w:p>
        </w:tc>
      </w:tr>
    </w:tbl>
    <w:p w14:paraId="2A8A5B6A" w14:textId="5718C83C" w:rsidR="008704F0" w:rsidRPr="005B5818" w:rsidRDefault="008704F0" w:rsidP="008704F0">
      <w:pPr>
        <w:pStyle w:val="Heading1"/>
        <w:rPr>
          <w:sz w:val="32"/>
        </w:rPr>
      </w:pPr>
      <w:r w:rsidRPr="005B5818">
        <w:rPr>
          <w:sz w:val="32"/>
        </w:rPr>
        <w:t>Certifications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5818" w14:paraId="7C135DA6" w14:textId="77777777" w:rsidTr="005B5818">
        <w:tc>
          <w:tcPr>
            <w:tcW w:w="5400" w:type="dxa"/>
          </w:tcPr>
          <w:p w14:paraId="3C5941B5" w14:textId="3EE7C00F" w:rsidR="005B5818" w:rsidRDefault="005B5818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Expert</w:t>
            </w:r>
          </w:p>
          <w:p w14:paraId="73ADBC5A" w14:textId="29EC44C6" w:rsidR="009C3BB1" w:rsidRPr="00135615" w:rsidRDefault="009C3BB1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Administration Expert</w:t>
            </w:r>
          </w:p>
          <w:p w14:paraId="27F2EC15" w14:textId="0F21C70D" w:rsidR="005B5818" w:rsidRPr="00135615" w:rsidRDefault="005B5818" w:rsidP="00C962A3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</w:t>
            </w:r>
            <w:r w:rsidR="00C962A3" w:rsidRPr="00135615">
              <w:rPr>
                <w:sz w:val="20"/>
                <w:szCs w:val="20"/>
              </w:rPr>
              <w:t>zure Fundamentals</w:t>
            </w:r>
          </w:p>
        </w:tc>
        <w:tc>
          <w:tcPr>
            <w:tcW w:w="5400" w:type="dxa"/>
            <w:tcMar>
              <w:left w:w="360" w:type="dxa"/>
              <w:right w:w="0" w:type="dxa"/>
            </w:tcMar>
          </w:tcPr>
          <w:p w14:paraId="3BB0218E" w14:textId="30404EF8" w:rsidR="009C3BB1" w:rsidRPr="009C3BB1" w:rsidRDefault="009C3BB1" w:rsidP="009C3BB1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Administration Associate</w:t>
            </w:r>
          </w:p>
          <w:p w14:paraId="002CB870" w14:textId="61169DC9" w:rsidR="005B5818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Developer Associate</w:t>
            </w:r>
          </w:p>
          <w:p w14:paraId="76036A56" w14:textId="1FC66216" w:rsidR="00C962A3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Solutions Architect Associate</w:t>
            </w:r>
          </w:p>
        </w:tc>
      </w:tr>
    </w:tbl>
    <w:p w14:paraId="4345E3D4" w14:textId="77777777" w:rsidR="005B1D68" w:rsidRDefault="00000000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50A77158999D4920AD23935567D9B75F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Experience</w:t>
          </w:r>
        </w:sdtContent>
      </w:sdt>
    </w:p>
    <w:p w14:paraId="6B4211A8" w14:textId="53ABA027" w:rsidR="0023705D" w:rsidRPr="00D413F9" w:rsidRDefault="004F6468" w:rsidP="00D413F9">
      <w:pPr>
        <w:pStyle w:val="Heading3"/>
      </w:pPr>
      <w:r>
        <w:t>DECEMBER 2020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14:paraId="60AC4B79" w14:textId="68A55A98" w:rsidR="0023705D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Systems Architect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Ancera, Branford, CT</w:t>
      </w:r>
    </w:p>
    <w:p w14:paraId="4CD83B18" w14:textId="5BBA2723" w:rsidR="00D413F9" w:rsidRPr="00135615" w:rsidRDefault="009C3BB1" w:rsidP="00D413F9">
      <w:pPr>
        <w:rPr>
          <w:sz w:val="20"/>
          <w:szCs w:val="20"/>
        </w:rPr>
      </w:pPr>
      <w:r>
        <w:rPr>
          <w:sz w:val="20"/>
          <w:szCs w:val="20"/>
        </w:rPr>
        <w:t>Develop</w:t>
      </w:r>
      <w:r w:rsidR="004F6468" w:rsidRPr="00135615">
        <w:rPr>
          <w:sz w:val="20"/>
          <w:szCs w:val="20"/>
        </w:rPr>
        <w:t xml:space="preserve"> </w:t>
      </w:r>
      <w:r w:rsidR="005B5818" w:rsidRPr="00135615">
        <w:rPr>
          <w:sz w:val="20"/>
          <w:szCs w:val="20"/>
        </w:rPr>
        <w:t>DevOps, Software Design, Security, and IT software solutions</w:t>
      </w:r>
      <w:r w:rsidR="004F6468" w:rsidRPr="00135615">
        <w:rPr>
          <w:sz w:val="20"/>
          <w:szCs w:val="20"/>
        </w:rPr>
        <w:t>.</w:t>
      </w:r>
    </w:p>
    <w:p w14:paraId="1E5FF544" w14:textId="670BCB9B" w:rsidR="00D413F9" w:rsidRPr="00D413F9" w:rsidRDefault="004F6468" w:rsidP="00D413F9">
      <w:pPr>
        <w:pStyle w:val="Heading3"/>
      </w:pPr>
      <w:r>
        <w:t>July 2019</w:t>
      </w:r>
      <w:r w:rsidR="00D413F9" w:rsidRPr="00D413F9">
        <w:t xml:space="preserve"> –</w:t>
      </w:r>
      <w:r w:rsidR="00D413F9">
        <w:t xml:space="preserve"> </w:t>
      </w:r>
      <w:r>
        <w:t>DECEMBER 2020</w:t>
      </w:r>
    </w:p>
    <w:p w14:paraId="6250FA9B" w14:textId="2E5DA355" w:rsidR="00D413F9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Lead Integration Engineer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Subway, Milford, CT</w:t>
      </w:r>
    </w:p>
    <w:p w14:paraId="57AB0265" w14:textId="3496B68A" w:rsidR="00D413F9" w:rsidRPr="00135615" w:rsidRDefault="004F6468" w:rsidP="00D413F9">
      <w:pPr>
        <w:rPr>
          <w:sz w:val="20"/>
          <w:szCs w:val="20"/>
        </w:rPr>
      </w:pPr>
      <w:r w:rsidRPr="00135615">
        <w:rPr>
          <w:sz w:val="20"/>
          <w:szCs w:val="20"/>
        </w:rPr>
        <w:t>Design and develop APIs for mobile, web, and b2b.</w:t>
      </w:r>
      <w:r w:rsidRPr="00135615">
        <w:rPr>
          <w:sz w:val="20"/>
          <w:szCs w:val="20"/>
        </w:rPr>
        <w:br/>
        <w:t>Led an international team of engineers.</w:t>
      </w:r>
    </w:p>
    <w:p w14:paraId="5F98330E" w14:textId="0A312A5F" w:rsidR="004F6468" w:rsidRPr="00D413F9" w:rsidRDefault="004F6468" w:rsidP="004F6468">
      <w:pPr>
        <w:pStyle w:val="Heading3"/>
      </w:pPr>
      <w:r>
        <w:t>July 201</w:t>
      </w:r>
      <w:r w:rsidR="005B5818">
        <w:t>5</w:t>
      </w:r>
      <w:r w:rsidRPr="00D413F9">
        <w:t xml:space="preserve"> –</w:t>
      </w:r>
      <w:r>
        <w:t xml:space="preserve"> </w:t>
      </w:r>
      <w:r w:rsidR="005B5818">
        <w:t>JULY 2019</w:t>
      </w:r>
    </w:p>
    <w:p w14:paraId="6CEB7DD2" w14:textId="7C1A031F" w:rsidR="004F6468" w:rsidRPr="005B5818" w:rsidRDefault="004F6468" w:rsidP="004F646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 xml:space="preserve">Principle Software Eng. / </w:t>
      </w:r>
      <w:r w:rsidRPr="005B5818">
        <w:rPr>
          <w:rStyle w:val="Emphasis"/>
          <w:sz w:val="28"/>
          <w:szCs w:val="28"/>
        </w:rPr>
        <w:t>Thermo Fisher Scientific, Branford, CT</w:t>
      </w:r>
    </w:p>
    <w:p w14:paraId="70AC2468" w14:textId="6C92694E" w:rsidR="005B5818" w:rsidRPr="00135615" w:rsidRDefault="00D0268A" w:rsidP="005B5818">
      <w:pPr>
        <w:pStyle w:val="Heading3"/>
        <w:rPr>
          <w:sz w:val="20"/>
          <w:szCs w:val="20"/>
        </w:rPr>
      </w:pPr>
      <w:r w:rsidRPr="00135615">
        <w:rPr>
          <w:rFonts w:eastAsiaTheme="minorHAnsi" w:cstheme="minorBidi"/>
          <w:caps w:val="0"/>
          <w:sz w:val="20"/>
          <w:szCs w:val="20"/>
        </w:rPr>
        <w:t>Developed platform applications using Java, Docker, Kubernetes, and AWS.</w:t>
      </w:r>
    </w:p>
    <w:p w14:paraId="2F22E9A9" w14:textId="77777777" w:rsidR="00A30341" w:rsidRDefault="00A30341" w:rsidP="00A30341">
      <w:pPr>
        <w:pStyle w:val="Heading3"/>
      </w:pPr>
    </w:p>
    <w:p w14:paraId="47DED3F7" w14:textId="176CB595" w:rsidR="00503755" w:rsidRPr="00D413F9" w:rsidRDefault="00A30341" w:rsidP="005B5818">
      <w:pPr>
        <w:pStyle w:val="Heading3"/>
      </w:pPr>
      <w:r>
        <w:t>July 2014</w:t>
      </w:r>
      <w:r w:rsidRPr="00D413F9">
        <w:t xml:space="preserve"> –</w:t>
      </w:r>
      <w:r>
        <w:t xml:space="preserve"> JULY 2015</w:t>
      </w:r>
    </w:p>
    <w:p w14:paraId="16FDA424" w14:textId="423A66E8" w:rsidR="005B5818" w:rsidRPr="005B5818" w:rsidRDefault="005B5818" w:rsidP="005B581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Software Developer and DevOps Manager</w:t>
      </w:r>
      <w:r w:rsidRPr="005B5818">
        <w:rPr>
          <w:sz w:val="28"/>
          <w:szCs w:val="28"/>
        </w:rPr>
        <w:t xml:space="preserve">. / </w:t>
      </w:r>
      <w:r>
        <w:rPr>
          <w:rStyle w:val="Emphasis"/>
          <w:sz w:val="28"/>
          <w:szCs w:val="28"/>
        </w:rPr>
        <w:t>Core Informatics</w:t>
      </w:r>
      <w:r w:rsidRPr="005B5818">
        <w:rPr>
          <w:rStyle w:val="Emphasis"/>
          <w:sz w:val="28"/>
          <w:szCs w:val="28"/>
        </w:rPr>
        <w:t>, Branford, CT</w:t>
      </w:r>
    </w:p>
    <w:p w14:paraId="3E493F74" w14:textId="12A5B53B" w:rsidR="004F6468" w:rsidRPr="00135615" w:rsidRDefault="00503755" w:rsidP="00D413F9">
      <w:pPr>
        <w:rPr>
          <w:sz w:val="20"/>
          <w:szCs w:val="20"/>
        </w:rPr>
      </w:pPr>
      <w:r w:rsidRPr="00135615">
        <w:rPr>
          <w:sz w:val="20"/>
          <w:szCs w:val="20"/>
        </w:rPr>
        <w:t>Develop CI/CD pipelines in Jenkins and AWS.</w:t>
      </w:r>
      <w:r w:rsidRPr="00135615">
        <w:rPr>
          <w:sz w:val="20"/>
          <w:szCs w:val="20"/>
        </w:rPr>
        <w:br/>
        <w:t xml:space="preserve">Managed reviews and professional </w:t>
      </w:r>
      <w:r w:rsidR="00EE2E9F" w:rsidRPr="00135615">
        <w:rPr>
          <w:sz w:val="20"/>
          <w:szCs w:val="20"/>
        </w:rPr>
        <w:t>development.</w:t>
      </w:r>
    </w:p>
    <w:p w14:paraId="30F93F7E" w14:textId="3999FC54" w:rsidR="0070237E" w:rsidRDefault="00000000" w:rsidP="00DB672D">
      <w:pPr>
        <w:pStyle w:val="Heading1"/>
      </w:pPr>
      <w:sdt>
        <w:sdtPr>
          <w:alias w:val="Education:"/>
          <w:tag w:val="Education:"/>
          <w:id w:val="543866955"/>
          <w:placeholder>
            <w:docPart w:val="526E6C1022024D4ABCFFF5C15093C6E5"/>
          </w:placeholder>
          <w:temporary/>
          <w:showingPlcHdr/>
          <w15:appearance w15:val="hidden"/>
        </w:sdtPr>
        <w:sdtContent>
          <w:r w:rsidR="0070237E" w:rsidRPr="005B5818">
            <w:rPr>
              <w:sz w:val="32"/>
            </w:rPr>
            <w:t>Education</w:t>
          </w:r>
        </w:sdtContent>
      </w:sdt>
    </w:p>
    <w:p w14:paraId="3A0375EA" w14:textId="294303D6" w:rsidR="0070237E" w:rsidRPr="00DB672D" w:rsidRDefault="005B5818" w:rsidP="00DB672D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MS, Computer Science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7B107088" w14:textId="4CA6F4E5" w:rsidR="0070237E" w:rsidRPr="005B5818" w:rsidRDefault="005B5818" w:rsidP="005B5818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BS, Psychology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sectPr w:rsidR="0070237E" w:rsidRPr="005B5818" w:rsidSect="005B5818">
      <w:footerReference w:type="default" r:id="rId9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D83CA" w14:textId="77777777" w:rsidR="00EC1ED9" w:rsidRDefault="00EC1ED9" w:rsidP="00725803">
      <w:pPr>
        <w:spacing w:after="0"/>
      </w:pPr>
      <w:r>
        <w:separator/>
      </w:r>
    </w:p>
  </w:endnote>
  <w:endnote w:type="continuationSeparator" w:id="0">
    <w:p w14:paraId="4AB50996" w14:textId="77777777" w:rsidR="00EC1ED9" w:rsidRDefault="00EC1ED9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47C84" w14:textId="77777777" w:rsidR="00EC1ED9" w:rsidRDefault="00EC1ED9" w:rsidP="00725803">
      <w:pPr>
        <w:spacing w:after="0"/>
      </w:pPr>
      <w:r>
        <w:separator/>
      </w:r>
    </w:p>
  </w:footnote>
  <w:footnote w:type="continuationSeparator" w:id="0">
    <w:p w14:paraId="541876B1" w14:textId="77777777" w:rsidR="00EC1ED9" w:rsidRDefault="00EC1ED9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1C1E2A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73942">
    <w:abstractNumId w:val="9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0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11"/>
  </w:num>
  <w:num w:numId="14" w16cid:durableId="718955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645F2"/>
    <w:rsid w:val="00082F03"/>
    <w:rsid w:val="000835A0"/>
    <w:rsid w:val="000934A2"/>
    <w:rsid w:val="00135615"/>
    <w:rsid w:val="00157031"/>
    <w:rsid w:val="001B0955"/>
    <w:rsid w:val="001D4F00"/>
    <w:rsid w:val="00227784"/>
    <w:rsid w:val="0023705D"/>
    <w:rsid w:val="00250A31"/>
    <w:rsid w:val="00251C13"/>
    <w:rsid w:val="002922D0"/>
    <w:rsid w:val="00313B4A"/>
    <w:rsid w:val="00340B03"/>
    <w:rsid w:val="00380AE7"/>
    <w:rsid w:val="003A6943"/>
    <w:rsid w:val="00410BA2"/>
    <w:rsid w:val="00434074"/>
    <w:rsid w:val="00463C3B"/>
    <w:rsid w:val="004937AE"/>
    <w:rsid w:val="004E2970"/>
    <w:rsid w:val="004F6468"/>
    <w:rsid w:val="005026DD"/>
    <w:rsid w:val="00503755"/>
    <w:rsid w:val="00513EFC"/>
    <w:rsid w:val="0052113B"/>
    <w:rsid w:val="00564951"/>
    <w:rsid w:val="00573BF9"/>
    <w:rsid w:val="005A4A49"/>
    <w:rsid w:val="005B1D68"/>
    <w:rsid w:val="005B5818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6580F"/>
    <w:rsid w:val="00793965"/>
    <w:rsid w:val="00857E6B"/>
    <w:rsid w:val="008704F0"/>
    <w:rsid w:val="008968C4"/>
    <w:rsid w:val="008B2F1E"/>
    <w:rsid w:val="008D7C1C"/>
    <w:rsid w:val="0092291B"/>
    <w:rsid w:val="00932D92"/>
    <w:rsid w:val="0095272C"/>
    <w:rsid w:val="00972024"/>
    <w:rsid w:val="009C3BB1"/>
    <w:rsid w:val="009F04D2"/>
    <w:rsid w:val="009F2BA7"/>
    <w:rsid w:val="009F6DA0"/>
    <w:rsid w:val="00A01182"/>
    <w:rsid w:val="00A02BEC"/>
    <w:rsid w:val="00A30341"/>
    <w:rsid w:val="00AD13CB"/>
    <w:rsid w:val="00AD3FD8"/>
    <w:rsid w:val="00B370A8"/>
    <w:rsid w:val="00BC7376"/>
    <w:rsid w:val="00BD669A"/>
    <w:rsid w:val="00C13F2B"/>
    <w:rsid w:val="00C43D65"/>
    <w:rsid w:val="00C84833"/>
    <w:rsid w:val="00C9044F"/>
    <w:rsid w:val="00C962A3"/>
    <w:rsid w:val="00D0268A"/>
    <w:rsid w:val="00D2420D"/>
    <w:rsid w:val="00D30382"/>
    <w:rsid w:val="00D413F9"/>
    <w:rsid w:val="00D44E50"/>
    <w:rsid w:val="00D90060"/>
    <w:rsid w:val="00D92B95"/>
    <w:rsid w:val="00DB672D"/>
    <w:rsid w:val="00E03F71"/>
    <w:rsid w:val="00E154B5"/>
    <w:rsid w:val="00E232F0"/>
    <w:rsid w:val="00E52791"/>
    <w:rsid w:val="00E83195"/>
    <w:rsid w:val="00EC1ED9"/>
    <w:rsid w:val="00EE2E9F"/>
    <w:rsid w:val="00F00A4F"/>
    <w:rsid w:val="00F2663C"/>
    <w:rsid w:val="00F33CD8"/>
    <w:rsid w:val="00F6097D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A268986B9C4DF7880F7276CBD3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8641-9B6D-4DE8-A68F-15902ECA6E6F}"/>
      </w:docPartPr>
      <w:docPartBody>
        <w:p w:rsidR="00210633" w:rsidRDefault="001D6E7A">
          <w:pPr>
            <w:pStyle w:val="FAA268986B9C4DF7880F7276CBD31FF8"/>
          </w:pPr>
          <w:r>
            <w:t>First Name</w:t>
          </w:r>
        </w:p>
      </w:docPartBody>
    </w:docPart>
    <w:docPart>
      <w:docPartPr>
        <w:name w:val="BA4E1AF181354EEF9CE6D4B0D223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D6DA6-8D43-47B9-9493-66197150E56A}"/>
      </w:docPartPr>
      <w:docPartBody>
        <w:p w:rsidR="00210633" w:rsidRDefault="001D6E7A">
          <w:pPr>
            <w:pStyle w:val="BA4E1AF181354EEF9CE6D4B0D223A89A"/>
          </w:pPr>
          <w:r>
            <w:t>Last Name</w:t>
          </w:r>
        </w:p>
      </w:docPartBody>
    </w:docPart>
    <w:docPart>
      <w:docPartPr>
        <w:name w:val="DE430F27206A47EC9CB964FA435E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1A2-6BA0-4E4D-88E4-5DC4F72A0177}"/>
      </w:docPartPr>
      <w:docPartBody>
        <w:p w:rsidR="00210633" w:rsidRDefault="001D6E7A">
          <w:pPr>
            <w:pStyle w:val="DE430F27206A47EC9CB964FA435E7140"/>
          </w:pPr>
          <w:r w:rsidRPr="009D0878">
            <w:t>Email</w:t>
          </w:r>
        </w:p>
      </w:docPartBody>
    </w:docPart>
    <w:docPart>
      <w:docPartPr>
        <w:name w:val="25967908C9D945B0AF0A35D70295D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961B4-8426-466A-8BD7-0945DB8DA014}"/>
      </w:docPartPr>
      <w:docPartBody>
        <w:p w:rsidR="00210633" w:rsidRDefault="001D6E7A">
          <w:pPr>
            <w:pStyle w:val="25967908C9D945B0AF0A35D70295D9A6"/>
          </w:pPr>
          <w:r w:rsidRPr="009D0878">
            <w:t>LinkedIn Profile</w:t>
          </w:r>
        </w:p>
      </w:docPartBody>
    </w:docPart>
    <w:docPart>
      <w:docPartPr>
        <w:name w:val="696F996098B7449AA9327DFE56E9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177D9-9AC6-434E-A2A1-BD5EBF5A7ECF}"/>
      </w:docPartPr>
      <w:docPartBody>
        <w:p w:rsidR="00210633" w:rsidRDefault="001D6E7A">
          <w:pPr>
            <w:pStyle w:val="696F996098B7449AA9327DFE56E92BE3"/>
          </w:pPr>
          <w:r w:rsidRPr="009D0878">
            <w:t>Twitter/Blog/Portfolio</w:t>
          </w:r>
        </w:p>
      </w:docPartBody>
    </w:docPart>
    <w:docPart>
      <w:docPartPr>
        <w:name w:val="5EAA6AD5328E47EBA4F87EC4BE48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5DF72-5F24-4162-A9E1-E089AAE92FA9}"/>
      </w:docPartPr>
      <w:docPartBody>
        <w:p w:rsidR="00210633" w:rsidRDefault="001D6E7A">
          <w:pPr>
            <w:pStyle w:val="5EAA6AD5328E47EBA4F87EC4BE48048B"/>
          </w:pPr>
          <w:r>
            <w:t>Skills</w:t>
          </w:r>
        </w:p>
      </w:docPartBody>
    </w:docPart>
    <w:docPart>
      <w:docPartPr>
        <w:name w:val="50A77158999D4920AD23935567D9B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6C3B2-FAB9-49BB-9562-F5558B8BF98A}"/>
      </w:docPartPr>
      <w:docPartBody>
        <w:p w:rsidR="00210633" w:rsidRDefault="001D6E7A">
          <w:pPr>
            <w:pStyle w:val="50A77158999D4920AD23935567D9B75F"/>
          </w:pPr>
          <w:r w:rsidRPr="00AD3FD8">
            <w:t>Experience</w:t>
          </w:r>
        </w:p>
      </w:docPartBody>
    </w:docPart>
    <w:docPart>
      <w:docPartPr>
        <w:name w:val="526E6C1022024D4ABCFFF5C15093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13120-025C-4BA6-B416-698829E3A7ED}"/>
      </w:docPartPr>
      <w:docPartBody>
        <w:p w:rsidR="00210633" w:rsidRDefault="001D6E7A">
          <w:pPr>
            <w:pStyle w:val="526E6C1022024D4ABCFFF5C15093C6E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A"/>
    <w:rsid w:val="00017D25"/>
    <w:rsid w:val="001D6E7A"/>
    <w:rsid w:val="00210633"/>
    <w:rsid w:val="002750F6"/>
    <w:rsid w:val="003D3DCA"/>
    <w:rsid w:val="00D4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A268986B9C4DF7880F7276CBD31FF8">
    <w:name w:val="FAA268986B9C4DF7880F7276CBD31FF8"/>
  </w:style>
  <w:style w:type="paragraph" w:customStyle="1" w:styleId="BA4E1AF181354EEF9CE6D4B0D223A89A">
    <w:name w:val="BA4E1AF181354EEF9CE6D4B0D223A89A"/>
  </w:style>
  <w:style w:type="paragraph" w:customStyle="1" w:styleId="DE430F27206A47EC9CB964FA435E7140">
    <w:name w:val="DE430F27206A47EC9CB964FA435E7140"/>
  </w:style>
  <w:style w:type="paragraph" w:customStyle="1" w:styleId="25967908C9D945B0AF0A35D70295D9A6">
    <w:name w:val="25967908C9D945B0AF0A35D70295D9A6"/>
  </w:style>
  <w:style w:type="paragraph" w:customStyle="1" w:styleId="696F996098B7449AA9327DFE56E92BE3">
    <w:name w:val="696F996098B7449AA9327DFE56E92BE3"/>
  </w:style>
  <w:style w:type="paragraph" w:customStyle="1" w:styleId="5EAA6AD5328E47EBA4F87EC4BE48048B">
    <w:name w:val="5EAA6AD5328E47EBA4F87EC4BE48048B"/>
  </w:style>
  <w:style w:type="paragraph" w:customStyle="1" w:styleId="50A77158999D4920AD23935567D9B75F">
    <w:name w:val="50A77158999D4920AD23935567D9B75F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526E6C1022024D4ABCFFF5C15093C6E5">
    <w:name w:val="526E6C1022024D4ABCFFF5C15093C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3</TotalTime>
  <Pages>1</Pages>
  <Words>186</Words>
  <Characters>1226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Vico Minnocci</cp:lastModifiedBy>
  <cp:revision>4</cp:revision>
  <cp:lastPrinted>2023-03-09T23:55:00Z</cp:lastPrinted>
  <dcterms:created xsi:type="dcterms:W3CDTF">2023-10-12T15:17:00Z</dcterms:created>
  <dcterms:modified xsi:type="dcterms:W3CDTF">2023-10-13T18:21:00Z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